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B7B" w:rsidRDefault="00A4270C" w:rsidP="00AE1F9C">
      <w:pPr>
        <w:jc w:val="center"/>
        <w:rPr>
          <w:caps/>
          <w:sz w:val="24"/>
        </w:rPr>
      </w:pPr>
      <w:r w:rsidRPr="00AE1F9C">
        <w:rPr>
          <w:caps/>
          <w:sz w:val="24"/>
        </w:rPr>
        <w:t>How to update intranet page with the EORTC macro</w:t>
      </w:r>
    </w:p>
    <w:p w:rsidR="00AE1F9C" w:rsidRPr="00AE1F9C" w:rsidRDefault="00AE1F9C" w:rsidP="00AE1F9C">
      <w:pPr>
        <w:jc w:val="center"/>
        <w:rPr>
          <w:caps/>
          <w:sz w:val="24"/>
        </w:rPr>
      </w:pPr>
      <w:r>
        <w:rPr>
          <w:caps/>
          <w:sz w:val="24"/>
        </w:rPr>
        <w:t>_______________________________________________________________________</w:t>
      </w:r>
    </w:p>
    <w:p w:rsidR="00435B7B" w:rsidRDefault="009E4212" w:rsidP="009E4212">
      <w:pPr>
        <w:pStyle w:val="ListParagraph"/>
        <w:numPr>
          <w:ilvl w:val="0"/>
          <w:numId w:val="1"/>
        </w:numPr>
      </w:pPr>
      <w:r>
        <w:t>Create a list of all SAS macro of the directory k:/SAS/EORTC macros</w:t>
      </w:r>
    </w:p>
    <w:p w:rsidR="009E4212" w:rsidRDefault="009E4212" w:rsidP="009E4212">
      <w:pPr>
        <w:pStyle w:val="ListParagraph"/>
        <w:numPr>
          <w:ilvl w:val="1"/>
          <w:numId w:val="1"/>
        </w:numPr>
      </w:pPr>
      <w:r>
        <w:t>Open Command Prompt and go to the K</w:t>
      </w:r>
      <w:proofErr w:type="gramStart"/>
      <w:r>
        <w:t>:/</w:t>
      </w:r>
      <w:proofErr w:type="gramEnd"/>
      <w:r>
        <w:t xml:space="preserve">SAS/EORTC macro. Then type </w:t>
      </w:r>
      <w:proofErr w:type="spellStart"/>
      <w:r>
        <w:t>dir</w:t>
      </w:r>
      <w:proofErr w:type="spellEnd"/>
      <w:r>
        <w:t xml:space="preserve"> =&gt;a list of all the macro of this directory will appear.</w:t>
      </w:r>
    </w:p>
    <w:p w:rsidR="009E4212" w:rsidRDefault="009E4212" w:rsidP="009E4212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4F2C67" wp14:editId="6667481A">
            <wp:simplePos x="0" y="0"/>
            <wp:positionH relativeFrom="column">
              <wp:posOffset>1077595</wp:posOffset>
            </wp:positionH>
            <wp:positionV relativeFrom="paragraph">
              <wp:posOffset>582295</wp:posOffset>
            </wp:positionV>
            <wp:extent cx="4175760" cy="62877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" r="49598" b="4995"/>
                    <a:stretch/>
                  </pic:blipFill>
                  <pic:spPr bwMode="auto">
                    <a:xfrm>
                      <a:off x="0" y="0"/>
                      <a:ext cx="4175760" cy="628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Right click&gt; select all&gt;Enter</w:t>
      </w:r>
    </w:p>
    <w:p w:rsidR="009E4212" w:rsidRDefault="009E4212" w:rsidP="009E4212">
      <w:pPr>
        <w:pStyle w:val="ListParagraph"/>
        <w:numPr>
          <w:ilvl w:val="1"/>
          <w:numId w:val="1"/>
        </w:numPr>
      </w:pPr>
      <w:r>
        <w:t>Copy-paste in note pad</w:t>
      </w:r>
    </w:p>
    <w:p w:rsidR="009E4212" w:rsidRDefault="009E4212" w:rsidP="009E4212">
      <w:pPr>
        <w:pStyle w:val="ListParagraph"/>
        <w:numPr>
          <w:ilvl w:val="0"/>
          <w:numId w:val="1"/>
        </w:numPr>
      </w:pPr>
      <w:r>
        <w:lastRenderedPageBreak/>
        <w:t xml:space="preserve">Go to </w:t>
      </w:r>
      <w:hyperlink r:id="rId9" w:history="1">
        <w:r w:rsidRPr="009E4212">
          <w:rPr>
            <w:rStyle w:val="Hyperlink"/>
          </w:rPr>
          <w:t>K:\SAS\EORTC macros\Intranet Lists\Data</w:t>
        </w:r>
      </w:hyperlink>
      <w:r>
        <w:t xml:space="preserve"> and create a copy of the file ListMACROS.csv</w:t>
      </w:r>
    </w:p>
    <w:p w:rsidR="009E4212" w:rsidRDefault="009E4212" w:rsidP="009E4212">
      <w:pPr>
        <w:pStyle w:val="ListParagraph"/>
      </w:pPr>
      <w:r>
        <w:t xml:space="preserve">Open it and Copy-paste all the name of </w:t>
      </w:r>
      <w:proofErr w:type="gramStart"/>
      <w:r>
        <w:t>macros(</w:t>
      </w:r>
      <w:proofErr w:type="gramEnd"/>
      <w:r>
        <w:t xml:space="preserve">from </w:t>
      </w:r>
      <w:proofErr w:type="spellStart"/>
      <w:r>
        <w:t>AllFixed</w:t>
      </w:r>
      <w:proofErr w:type="spellEnd"/>
      <w:r>
        <w:t xml:space="preserve"> to Waterfall) from the </w:t>
      </w:r>
      <w:proofErr w:type="spellStart"/>
      <w:r>
        <w:t>notePad</w:t>
      </w:r>
      <w:proofErr w:type="spellEnd"/>
      <w:r>
        <w:t xml:space="preserve"> (.txt) to the csv file. Copy everything in the column A and delete the previous content of the columns B C D.</w:t>
      </w:r>
    </w:p>
    <w:p w:rsidR="00E9725D" w:rsidRDefault="00E9725D" w:rsidP="00E9725D">
      <w:pPr>
        <w:pStyle w:val="ListParagraph"/>
        <w:numPr>
          <w:ilvl w:val="0"/>
          <w:numId w:val="2"/>
        </w:numPr>
      </w:pPr>
      <w:r>
        <w:t>Delete manually all the fields with &lt;DIR&gt; and with extension .zip</w:t>
      </w:r>
    </w:p>
    <w:p w:rsidR="009E4212" w:rsidRDefault="00E9725D" w:rsidP="009E421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291322" wp14:editId="7BCFB705">
            <wp:simplePos x="0" y="0"/>
            <wp:positionH relativeFrom="column">
              <wp:posOffset>1241425</wp:posOffset>
            </wp:positionH>
            <wp:positionV relativeFrom="paragraph">
              <wp:posOffset>254635</wp:posOffset>
            </wp:positionV>
            <wp:extent cx="4503420" cy="3206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25" b="32554"/>
                    <a:stretch/>
                  </pic:blipFill>
                  <pic:spPr bwMode="auto">
                    <a:xfrm>
                      <a:off x="0" y="0"/>
                      <a:ext cx="450342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212">
        <w:t>Select the column A and click on Data &gt; Text to columns</w:t>
      </w:r>
    </w:p>
    <w:p w:rsidR="009E4212" w:rsidRDefault="009E4212" w:rsidP="009E4212">
      <w:pPr>
        <w:pStyle w:val="ListParagraph"/>
        <w:ind w:left="1800"/>
      </w:pPr>
    </w:p>
    <w:p w:rsidR="00E9725D" w:rsidRDefault="00E9725D" w:rsidP="00E9725D">
      <w:pPr>
        <w:pStyle w:val="ListParagraph"/>
        <w:numPr>
          <w:ilvl w:val="0"/>
          <w:numId w:val="2"/>
        </w:num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4544553</wp:posOffset>
                </wp:positionH>
                <wp:positionV relativeFrom="paragraph">
                  <wp:posOffset>2260600</wp:posOffset>
                </wp:positionV>
                <wp:extent cx="388961" cy="272956"/>
                <wp:effectExtent l="0" t="0" r="11430" b="1333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61" cy="2729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357.85pt;margin-top:178pt;width:30.65pt;height:2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96B039A" wp14:editId="2975F49A">
            <wp:simplePos x="0" y="0"/>
            <wp:positionH relativeFrom="column">
              <wp:posOffset>1296035</wp:posOffset>
            </wp:positionH>
            <wp:positionV relativeFrom="paragraph">
              <wp:posOffset>462915</wp:posOffset>
            </wp:positionV>
            <wp:extent cx="4114800" cy="236728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1" r="30769" b="34701"/>
                    <a:stretch/>
                  </pic:blipFill>
                  <pic:spPr bwMode="auto">
                    <a:xfrm>
                      <a:off x="0" y="0"/>
                      <a:ext cx="4114800" cy="236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“Fixed width” and click on NEXT and then FINISH. Rename the columns.</w:t>
      </w:r>
    </w:p>
    <w:p w:rsidR="00E9725D" w:rsidRDefault="00E9725D" w:rsidP="00E9725D">
      <w:pPr>
        <w:pStyle w:val="ListParagraph"/>
      </w:pPr>
    </w:p>
    <w:p w:rsidR="00E9725D" w:rsidRDefault="00E9725D" w:rsidP="00E9725D">
      <w:pPr>
        <w:pStyle w:val="ListParagraph"/>
        <w:ind w:left="1440"/>
      </w:pPr>
      <w:r>
        <w:t>Don’t forget to change column C to numbers without coma.</w:t>
      </w:r>
      <w:r w:rsidR="00347547">
        <w:t xml:space="preserve"> Save and close.</w:t>
      </w:r>
    </w:p>
    <w:p w:rsidR="00E9725D" w:rsidRDefault="00E9725D" w:rsidP="00E9725D">
      <w:pPr>
        <w:pStyle w:val="ListParagraph"/>
        <w:ind w:left="1440"/>
      </w:pPr>
      <w:r>
        <w:rPr>
          <w:noProof/>
        </w:rPr>
        <w:drawing>
          <wp:inline distT="0" distB="0" distL="0" distR="0" wp14:anchorId="2DE2B047" wp14:editId="4E9C31F6">
            <wp:extent cx="1105468" cy="5527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876" t="5023" r="39036" b="86797"/>
                    <a:stretch/>
                  </pic:blipFill>
                  <pic:spPr bwMode="auto">
                    <a:xfrm>
                      <a:off x="0" y="0"/>
                      <a:ext cx="1105468" cy="55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547" w:rsidRDefault="0022510F" w:rsidP="00347547">
      <w:pPr>
        <w:pStyle w:val="ListParagraph"/>
        <w:numPr>
          <w:ilvl w:val="0"/>
          <w:numId w:val="1"/>
        </w:numPr>
      </w:pPr>
      <w:r>
        <w:lastRenderedPageBreak/>
        <w:t xml:space="preserve">Go to  </w:t>
      </w:r>
      <w:hyperlink r:id="rId13" w:history="1">
        <w:r w:rsidRPr="0022510F">
          <w:rPr>
            <w:rStyle w:val="Hyperlink"/>
          </w:rPr>
          <w:t>K:\SAS\EORTC macros\Intranet Lists\Programs</w:t>
        </w:r>
      </w:hyperlink>
    </w:p>
    <w:p w:rsidR="0022510F" w:rsidRDefault="0022510F" w:rsidP="0022510F">
      <w:pPr>
        <w:pStyle w:val="ListParagraph"/>
        <w:numPr>
          <w:ilvl w:val="0"/>
          <w:numId w:val="2"/>
        </w:numPr>
      </w:pPr>
      <w:r>
        <w:t xml:space="preserve">Create a copy of the program </w:t>
      </w:r>
      <w:proofErr w:type="spellStart"/>
      <w:r>
        <w:t>macrolistJR.sas</w:t>
      </w:r>
      <w:proofErr w:type="spellEnd"/>
      <w:r>
        <w:t xml:space="preserve"> (keep track of </w:t>
      </w:r>
      <w:proofErr w:type="spellStart"/>
      <w:r>
        <w:t>histoty</w:t>
      </w:r>
      <w:proofErr w:type="spellEnd"/>
      <w:r>
        <w:t xml:space="preserve">) and modify </w:t>
      </w:r>
      <w:proofErr w:type="spellStart"/>
      <w:r>
        <w:t>thos</w:t>
      </w:r>
      <w:proofErr w:type="spellEnd"/>
      <w:r>
        <w:t xml:space="preserve"> code by adding the new EORTC macro(s)</w:t>
      </w:r>
    </w:p>
    <w:p w:rsidR="00757619" w:rsidRDefault="00757619" w:rsidP="00757619">
      <w:pPr>
        <w:pStyle w:val="ListParagraph"/>
        <w:numPr>
          <w:ilvl w:val="0"/>
          <w:numId w:val="2"/>
        </w:numPr>
      </w:pPr>
      <w:r>
        <w:t xml:space="preserve">Open it and add the new macro via this block of code in the data step data </w:t>
      </w:r>
      <w:proofErr w:type="spellStart"/>
      <w:r>
        <w:t>testMod</w:t>
      </w:r>
      <w:proofErr w:type="spellEnd"/>
    </w:p>
    <w:p w:rsidR="00757619" w:rsidRDefault="00757619" w:rsidP="00757619">
      <w:pPr>
        <w:pStyle w:val="ListParagraph"/>
        <w:ind w:left="1800"/>
      </w:pPr>
      <w:r>
        <w:t xml:space="preserve"> </w:t>
      </w:r>
    </w:p>
    <w:p w:rsidR="00757619" w:rsidRPr="00AE1F9C" w:rsidRDefault="00757619" w:rsidP="00757619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proofErr w:type="gramStart"/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if</w:t>
      </w:r>
      <w:proofErr w:type="gram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MACRO1=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"TABLES3"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then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do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757619" w:rsidRPr="00AE1F9C" w:rsidRDefault="00757619" w:rsidP="00757619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proofErr w:type="spellStart"/>
      <w:proofErr w:type="gramStart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origdate</w:t>
      </w:r>
      <w:proofErr w:type="spellEnd"/>
      <w:proofErr w:type="gram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=</w:t>
      </w:r>
      <w:r w:rsidRPr="00AE1F9C">
        <w:rPr>
          <w:rFonts w:ascii="Courier New" w:hAnsi="Courier New" w:cs="Courier New"/>
          <w:b/>
          <w:bCs/>
          <w:color w:val="008080"/>
          <w:sz w:val="18"/>
          <w:szCs w:val="20"/>
          <w:shd w:val="clear" w:color="auto" w:fill="FFFFFF"/>
        </w:rPr>
        <w:t>'17APR2015'd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757619" w:rsidRPr="00AE1F9C" w:rsidRDefault="00757619" w:rsidP="00757619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proofErr w:type="gramStart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type</w:t>
      </w:r>
      <w:proofErr w:type="gram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"R"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757619" w:rsidRPr="00AE1F9C" w:rsidRDefault="00757619" w:rsidP="00757619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proofErr w:type="spellStart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desc_ln</w:t>
      </w:r>
      <w:proofErr w:type="spell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"This version let the user to compute the percentages including or excluding all missing values in the TOTAL"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757619" w:rsidRPr="00AE1F9C" w:rsidRDefault="00757619" w:rsidP="00757619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proofErr w:type="spellStart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desc_sh</w:t>
      </w:r>
      <w:proofErr w:type="spell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"Tables for study reports (% on column, row or Grand total)"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757619" w:rsidRPr="00AE1F9C" w:rsidRDefault="00757619" w:rsidP="00757619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proofErr w:type="spellStart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BasedOn</w:t>
      </w:r>
      <w:proofErr w:type="spell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"TABLES2.sas"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757619" w:rsidRPr="00AE1F9C" w:rsidRDefault="00757619" w:rsidP="00757619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  <w:t xml:space="preserve"> ADD=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"LC "</w:t>
      </w:r>
      <w:proofErr w:type="gramStart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;ADD1</w:t>
      </w:r>
      <w:proofErr w:type="gram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"KM 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 ADD2=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"JRA"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; </w:t>
      </w:r>
    </w:p>
    <w:p w:rsidR="00757619" w:rsidRPr="00AE1F9C" w:rsidRDefault="00757619" w:rsidP="00757619">
      <w:pPr>
        <w:pStyle w:val="ListParagraph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proofErr w:type="gramStart"/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end</w:t>
      </w:r>
      <w:proofErr w:type="gram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757619" w:rsidRDefault="00757619" w:rsidP="00757619">
      <w:r>
        <w:tab/>
      </w:r>
      <w:r>
        <w:tab/>
        <w:t>Add valid=Y if needed and the author: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proofErr w:type="gramStart"/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if</w:t>
      </w:r>
      <w:proofErr w:type="gram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MACRO1 in (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"ALLFIXED2"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"ALLFIXEDB2"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"CLEAN_TABLE"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"FOREST2"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"FORESTB2"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"FPLABELS"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"GAVG"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"GCOUNT"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"GETAGE"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"GETBSA"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"GFIRST"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"GLAST"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"GFIRST2"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"GLAST2"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"GMAX"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"GMIN"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"GSEQ"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"GSUM"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"INFERENCE"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"KMPLOT2"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"MEDIANNP"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"MEDIANR"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"PCTY2"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"PVALRND"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"PVAL"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"QOL_COMP_F"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"RECODES"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"RECODE"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"SORT"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"SUMMARY2"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"SUMMARYB3"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"TABLES2"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"TESTF2"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"BRYADAY"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"CIPLOT2"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"QOL_COMP_V"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"CINDEX2"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"INPUT_UNIT"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"MV_GEN"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 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"CONVERT_UNIT"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 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"INPUT_NORMALS"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"MV_LIST_GEN"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"RECOGNITION"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"LABLIST_GEN"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"COMPUTE_CTC_GRADE"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"DETECT_PROBLEMS"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"LAB_TOX"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"WATERFALL"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"GRAYTEST"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"PEPEMORI"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"FINEANDGRAY"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"HAZARDPLOT"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"INFERENCE2"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"PHREGTEMPLATE"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"PRED_FACT"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"PRED_FACT_SUMMARY"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"PRED_FACT_FOREST"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"PREDICT_EVENTS"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"TABLES3"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"LAB_TOX"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) </w:t>
      </w:r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then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valid=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'Y'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; 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proofErr w:type="gramStart"/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if</w:t>
      </w:r>
      <w:proofErr w:type="gram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MACRO1 in (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"ALLFIXED2"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"ALLFIXEDB2"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"CLEAN_TABLE"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"DROP"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"FOREST2"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"FORESTB2"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"GAVG"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"GCOUNT"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"GETAGE"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"GETBSA"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"GFIRST"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"GLAST"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"GMAX"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"GMIN"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"GSEQ"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"GSUM"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"INFERENCE"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"KMPLOT2"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"PCTY2"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"GFIRST2"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"GLAST2"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"PCTY2"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"PVAL"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"PVALRND"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"QOL_COMP_F"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"RECODES"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"RECODE"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"SUMMARY2"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"SUMMARYB3"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"TABLES2"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"TESTF2"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"CIPLOT2"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"CINDEX2"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"INFERENCE2"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"PHREGTEMPLATE"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  <w:t xml:space="preserve">) </w:t>
      </w:r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then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add=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'JRA'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757619" w:rsidRDefault="00757619" w:rsidP="00757619"/>
    <w:p w:rsidR="00757619" w:rsidRPr="00757619" w:rsidRDefault="00757619" w:rsidP="00757619">
      <w:pPr>
        <w:pStyle w:val="ListParagraph"/>
        <w:numPr>
          <w:ilvl w:val="0"/>
          <w:numId w:val="2"/>
        </w:numPr>
      </w:pPr>
      <w:r>
        <w:t xml:space="preserve">Add the new macro in the data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ML.macrolist2014 (Documentation=Link)</w:t>
      </w:r>
    </w:p>
    <w:p w:rsidR="00757619" w:rsidRPr="00757619" w:rsidRDefault="00757619" w:rsidP="00757619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 data Processed, add a link to the word document</w:t>
      </w:r>
    </w:p>
    <w:p w:rsidR="00757619" w:rsidRPr="00AE1F9C" w:rsidRDefault="00757619" w:rsidP="0075761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Ex: </w:t>
      </w:r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if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macro1=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"TABLES3"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 xml:space="preserve"> </w:t>
      </w:r>
      <w:r w:rsidRPr="00AE1F9C">
        <w:rPr>
          <w:rFonts w:ascii="Courier New" w:hAnsi="Courier New" w:cs="Courier New"/>
          <w:color w:val="0000FF"/>
          <w:sz w:val="18"/>
          <w:szCs w:val="20"/>
          <w:shd w:val="clear" w:color="auto" w:fill="FFFFFF"/>
        </w:rPr>
        <w:t>then</w:t>
      </w:r>
    </w:p>
    <w:p w:rsidR="00757619" w:rsidRPr="00AE1F9C" w:rsidRDefault="00757619" w:rsidP="00757619">
      <w:pPr>
        <w:pStyle w:val="ListParagraph"/>
        <w:ind w:left="1800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ab/>
      </w:r>
      <w:proofErr w:type="gramStart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documentation</w:t>
      </w:r>
      <w:proofErr w:type="gramEnd"/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=</w:t>
      </w:r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 xml:space="preserve">"&lt;A </w:t>
      </w:r>
      <w:proofErr w:type="spellStart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href</w:t>
      </w:r>
      <w:proofErr w:type="spellEnd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='\\</w:t>
      </w:r>
      <w:proofErr w:type="spellStart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elvis</w:t>
      </w:r>
      <w:proofErr w:type="spellEnd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\</w:t>
      </w:r>
      <w:proofErr w:type="spellStart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Pccommon</w:t>
      </w:r>
      <w:proofErr w:type="spellEnd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\UNIT\Stat\7. SAS and R\SAS Macros Documentation\TABLE\</w:t>
      </w:r>
      <w:proofErr w:type="gramStart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TABLES3  Documentation</w:t>
      </w:r>
      <w:proofErr w:type="gramEnd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 xml:space="preserve"> 1.0.doc'&gt;link1&lt;/A&gt;  &lt;A </w:t>
      </w:r>
      <w:proofErr w:type="spellStart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href</w:t>
      </w:r>
      <w:proofErr w:type="spellEnd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='\\</w:t>
      </w:r>
      <w:proofErr w:type="spellStart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elvis</w:t>
      </w:r>
      <w:proofErr w:type="spellEnd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\</w:t>
      </w:r>
      <w:proofErr w:type="spellStart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Pccommon</w:t>
      </w:r>
      <w:proofErr w:type="spellEnd"/>
      <w:r w:rsidRPr="00AE1F9C">
        <w:rPr>
          <w:rFonts w:ascii="Courier New" w:hAnsi="Courier New" w:cs="Courier New"/>
          <w:color w:val="800080"/>
          <w:sz w:val="18"/>
          <w:szCs w:val="20"/>
          <w:shd w:val="clear" w:color="auto" w:fill="FFFFFF"/>
        </w:rPr>
        <w:t>\UNIT\Stat\7. SAS and R\SAS Macros Documentation\TABLE\TABLES3 macro.pptx'&gt;link2&lt;/A&gt;"</w:t>
      </w:r>
      <w:r w:rsidRPr="00AE1F9C"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  <w:t>;</w:t>
      </w:r>
    </w:p>
    <w:p w:rsidR="008D5143" w:rsidRDefault="008D5143" w:rsidP="008D5143">
      <w:r>
        <w:t>WARNING: Before running the program, save the previous output from the output directory to “previous”.</w:t>
      </w:r>
    </w:p>
    <w:p w:rsidR="00AE1F9C" w:rsidRDefault="00AE1F9C" w:rsidP="008D5143"/>
    <w:p w:rsidR="008D5143" w:rsidRDefault="008D5143" w:rsidP="008D5143">
      <w:pPr>
        <w:pStyle w:val="ListParagraph"/>
        <w:numPr>
          <w:ilvl w:val="0"/>
          <w:numId w:val="1"/>
        </w:numPr>
      </w:pPr>
      <w:r>
        <w:lastRenderedPageBreak/>
        <w:t>Copy-paste the three output files:</w:t>
      </w:r>
    </w:p>
    <w:p w:rsidR="008D5143" w:rsidRDefault="008D5143" w:rsidP="008D5143">
      <w:pPr>
        <w:pStyle w:val="ListParagraph"/>
        <w:numPr>
          <w:ilvl w:val="1"/>
          <w:numId w:val="1"/>
        </w:numPr>
      </w:pPr>
      <w:r w:rsidRPr="008D5143">
        <w:t>CurrentMacros.htm</w:t>
      </w:r>
    </w:p>
    <w:p w:rsidR="008D5143" w:rsidRDefault="008D5143" w:rsidP="008D5143">
      <w:pPr>
        <w:pStyle w:val="ListParagraph"/>
        <w:numPr>
          <w:ilvl w:val="1"/>
          <w:numId w:val="1"/>
        </w:numPr>
      </w:pPr>
      <w:r w:rsidRPr="008D5143">
        <w:t>CurrentMacrosByCategory.htm</w:t>
      </w:r>
    </w:p>
    <w:p w:rsidR="008D5143" w:rsidRDefault="008D5143" w:rsidP="008D5143">
      <w:pPr>
        <w:pStyle w:val="ListParagraph"/>
        <w:numPr>
          <w:ilvl w:val="1"/>
          <w:numId w:val="1"/>
        </w:numPr>
      </w:pPr>
      <w:r w:rsidRPr="008D5143">
        <w:t>PastMacros.htm</w:t>
      </w:r>
      <w:bookmarkStart w:id="0" w:name="_GoBack"/>
      <w:bookmarkEnd w:id="0"/>
    </w:p>
    <w:p w:rsidR="008D5143" w:rsidRDefault="008D5143" w:rsidP="008D5143">
      <w:pPr>
        <w:ind w:left="1080"/>
      </w:pPr>
      <w:r>
        <w:t xml:space="preserve">From the server </w:t>
      </w:r>
      <w:hyperlink r:id="rId14" w:history="1">
        <w:r w:rsidR="00AE1F9C" w:rsidRPr="00AE1F9C">
          <w:rPr>
            <w:rStyle w:val="Hyperlink"/>
          </w:rPr>
          <w:t>K:\SAS\EORTC macros\Intranet Lists\Output</w:t>
        </w:r>
      </w:hyperlink>
      <w:r w:rsidR="00AE1F9C">
        <w:t xml:space="preserve"> TO</w:t>
      </w:r>
    </w:p>
    <w:p w:rsidR="00AE1F9C" w:rsidRDefault="00AE1F9C" w:rsidP="008D5143">
      <w:pPr>
        <w:ind w:left="1080"/>
      </w:pPr>
      <w:r>
        <w:t xml:space="preserve">          The server </w:t>
      </w:r>
      <w:hyperlink r:id="rId15" w:history="1">
        <w:r w:rsidRPr="00AE1F9C">
          <w:rPr>
            <w:rStyle w:val="Hyperlink"/>
          </w:rPr>
          <w:t>Z:\sas\MacroLists</w:t>
        </w:r>
      </w:hyperlink>
    </w:p>
    <w:p w:rsidR="00AE1F9C" w:rsidRDefault="00AE1F9C" w:rsidP="00AE1F9C">
      <w:pPr>
        <w:pStyle w:val="ListParagraph"/>
        <w:numPr>
          <w:ilvl w:val="0"/>
          <w:numId w:val="1"/>
        </w:numPr>
      </w:pPr>
      <w:r>
        <w:t xml:space="preserve"> In the output repertory, modify the date of last update through the file </w:t>
      </w:r>
      <w:r w:rsidRPr="00AE1F9C">
        <w:rPr>
          <w:color w:val="4BACC6" w:themeColor="accent5"/>
        </w:rPr>
        <w:t xml:space="preserve">MacroLists.htm </w:t>
      </w:r>
      <w:r>
        <w:t xml:space="preserve">by editing it in the txt </w:t>
      </w:r>
      <w:proofErr w:type="gramStart"/>
      <w:r>
        <w:t>file .</w:t>
      </w:r>
      <w:proofErr w:type="gramEnd"/>
    </w:p>
    <w:p w:rsidR="00AE1F9C" w:rsidRDefault="00AE1F9C" w:rsidP="00AE1F9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36AC9" wp14:editId="50A48CB1">
                <wp:simplePos x="0" y="0"/>
                <wp:positionH relativeFrom="column">
                  <wp:posOffset>2669540</wp:posOffset>
                </wp:positionH>
                <wp:positionV relativeFrom="paragraph">
                  <wp:posOffset>2740660</wp:posOffset>
                </wp:positionV>
                <wp:extent cx="1206500" cy="58420"/>
                <wp:effectExtent l="19050" t="76200" r="12700" b="558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0" cy="58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10.2pt;margin-top:215.8pt;width:95pt;height:4.6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804DC8" wp14:editId="2234AE20">
            <wp:extent cx="4791456" cy="3423514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662" t="17077" r="13418" b="17795"/>
                    <a:stretch/>
                  </pic:blipFill>
                  <pic:spPr bwMode="auto">
                    <a:xfrm>
                      <a:off x="0" y="0"/>
                      <a:ext cx="4796429" cy="342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F9C" w:rsidRDefault="00AE1F9C" w:rsidP="00AE1F9C">
      <w:pPr>
        <w:pStyle w:val="ListParagraph"/>
        <w:numPr>
          <w:ilvl w:val="0"/>
          <w:numId w:val="1"/>
        </w:numPr>
      </w:pPr>
      <w:r>
        <w:t xml:space="preserve">Save and copy this code in the Z:/ server </w:t>
      </w:r>
    </w:p>
    <w:p w:rsidR="00AE1F9C" w:rsidRDefault="00B80D0D" w:rsidP="00AE1F9C">
      <w:pPr>
        <w:pStyle w:val="ListParagraph"/>
      </w:pPr>
      <w:hyperlink r:id="rId17" w:history="1">
        <w:r w:rsidR="00AE1F9C" w:rsidRPr="00AE1F9C">
          <w:rPr>
            <w:rStyle w:val="Hyperlink"/>
          </w:rPr>
          <w:t>Z:\sas</w:t>
        </w:r>
      </w:hyperlink>
      <w:r w:rsidR="00AE1F9C">
        <w:t xml:space="preserve"> (NOT in the folder </w:t>
      </w:r>
      <w:proofErr w:type="spellStart"/>
      <w:r w:rsidR="00AE1F9C">
        <w:t>MacroLists</w:t>
      </w:r>
      <w:proofErr w:type="spellEnd"/>
      <w:r w:rsidR="00AE1F9C">
        <w:t>)</w:t>
      </w:r>
    </w:p>
    <w:sectPr w:rsidR="00AE1F9C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F9C" w:rsidRDefault="00AE1F9C" w:rsidP="00AE1F9C">
      <w:pPr>
        <w:spacing w:after="0" w:line="240" w:lineRule="auto"/>
      </w:pPr>
      <w:r>
        <w:separator/>
      </w:r>
    </w:p>
  </w:endnote>
  <w:endnote w:type="continuationSeparator" w:id="0">
    <w:p w:rsidR="00AE1F9C" w:rsidRDefault="00AE1F9C" w:rsidP="00AE1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F9C" w:rsidRDefault="00AE1F9C" w:rsidP="00AE1F9C">
      <w:pPr>
        <w:spacing w:after="0" w:line="240" w:lineRule="auto"/>
      </w:pPr>
      <w:r>
        <w:separator/>
      </w:r>
    </w:p>
  </w:footnote>
  <w:footnote w:type="continuationSeparator" w:id="0">
    <w:p w:rsidR="00AE1F9C" w:rsidRDefault="00AE1F9C" w:rsidP="00AE1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F9C" w:rsidRDefault="00AE1F9C">
    <w:pPr>
      <w:pStyle w:val="Header"/>
    </w:pPr>
    <w:r>
      <w:t>Created by Gaëlle Isaac</w:t>
    </w:r>
    <w:r>
      <w:tab/>
    </w:r>
    <w:r>
      <w:tab/>
      <w:t>28/07/2015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1664CD"/>
    <w:multiLevelType w:val="hybridMultilevel"/>
    <w:tmpl w:val="C1DEDEEA"/>
    <w:lvl w:ilvl="0" w:tplc="6F104B14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4ED3037"/>
    <w:multiLevelType w:val="hybridMultilevel"/>
    <w:tmpl w:val="40B86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70C"/>
    <w:rsid w:val="001638F8"/>
    <w:rsid w:val="0022510F"/>
    <w:rsid w:val="00276118"/>
    <w:rsid w:val="00347547"/>
    <w:rsid w:val="00435B7B"/>
    <w:rsid w:val="00757619"/>
    <w:rsid w:val="008D5143"/>
    <w:rsid w:val="009E4212"/>
    <w:rsid w:val="00A4270C"/>
    <w:rsid w:val="00AE1F9C"/>
    <w:rsid w:val="00B80D0D"/>
    <w:rsid w:val="00E9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2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21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E421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1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F9C"/>
  </w:style>
  <w:style w:type="paragraph" w:styleId="Footer">
    <w:name w:val="footer"/>
    <w:basedOn w:val="Normal"/>
    <w:link w:val="FooterChar"/>
    <w:uiPriority w:val="99"/>
    <w:unhideWhenUsed/>
    <w:rsid w:val="00AE1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F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2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21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E421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1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F9C"/>
  </w:style>
  <w:style w:type="paragraph" w:styleId="Footer">
    <w:name w:val="footer"/>
    <w:basedOn w:val="Normal"/>
    <w:link w:val="FooterChar"/>
    <w:uiPriority w:val="99"/>
    <w:unhideWhenUsed/>
    <w:rsid w:val="00AE1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K:\SAS\EORTC%20macros\Intranet%20Lists\Programs" TargetMode="External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file:///Z:\sa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file:///Z:\sas\MacroLists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K:\SAS\EORTC%20macros\Intranet%20Lists\Data" TargetMode="External"/><Relationship Id="rId14" Type="http://schemas.openxmlformats.org/officeDocument/2006/relationships/hyperlink" Target="file:///K:\SAS\EORTC%20macros\Intranet%20Lists\Outp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5B72F496.dotm</Template>
  <TotalTime>1</TotalTime>
  <Pages>4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EORTC HQ</Company>
  <LinksUpToDate>false</LinksUpToDate>
  <CharactersWithSpaces>3884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Gaëlle Isaac</dc:creator>
  <cp:lastModifiedBy>Gaëlle Isaac</cp:lastModifiedBy>
  <cp:revision>2</cp:revision>
  <dcterms:created xsi:type="dcterms:W3CDTF">2016-09-13T09:51:00Z</dcterms:created>
  <dcterms:modified xsi:type="dcterms:W3CDTF">2016-09-13T09:51:00Z</dcterms:modified>
</cp:coreProperties>
</file>